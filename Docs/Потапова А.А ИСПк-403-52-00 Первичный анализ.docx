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CB20124" w14:textId="61BAFDD7" w:rsidR="00727F21" w:rsidRP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2D8CA3B" w14:textId="77777777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E554BBF" w14:textId="1E49DE10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88A650B" w14:textId="4650E80D" w:rsidR="00CD462B" w:rsidRP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A5C50BA" w14:textId="5291C237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CD49F3B" w14:textId="43ED7FD0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6417031" w14:textId="77777777" w:rsidR="00727F21" w:rsidRPr="00AD686B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2AC0E82D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21230589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</w:t>
      </w:r>
      <w:r w:rsidR="00516F50">
        <w:rPr>
          <w:rFonts w:eastAsia="Times New Roman" w:cs="Times New Roman"/>
          <w:color w:val="000000"/>
          <w:sz w:val="28"/>
          <w:szCs w:val="28"/>
        </w:rPr>
        <w:t>3</w:t>
      </w:r>
      <w:r w:rsidRPr="00AD686B">
        <w:rPr>
          <w:rFonts w:eastAsia="Times New Roman" w:cs="Times New Roman"/>
          <w:color w:val="000000"/>
          <w:sz w:val="28"/>
          <w:szCs w:val="28"/>
        </w:rPr>
        <w:t>-52-00</w:t>
      </w:r>
    </w:p>
    <w:p w14:paraId="4C601BBA" w14:textId="702F816C" w:rsidR="00CD462B" w:rsidRPr="00AD686B" w:rsidRDefault="00313673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Потапова</w:t>
      </w:r>
      <w:r w:rsidR="00CD462B" w:rsidRPr="00AD686B">
        <w:rPr>
          <w:rFonts w:eastAsia="Times New Roman" w:cs="Times New Roman"/>
          <w:sz w:val="28"/>
          <w:szCs w:val="28"/>
        </w:rPr>
        <w:t xml:space="preserve"> </w:t>
      </w:r>
      <w:r w:rsidR="00727F21">
        <w:rPr>
          <w:rFonts w:eastAsia="Times New Roman" w:cs="Times New Roman"/>
          <w:sz w:val="28"/>
          <w:szCs w:val="28"/>
        </w:rPr>
        <w:t>А</w:t>
      </w:r>
      <w:r w:rsidR="00CD462B" w:rsidRPr="00AD686B"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А</w:t>
      </w:r>
      <w:r w:rsidR="00CD462B" w:rsidRPr="00AD686B">
        <w:rPr>
          <w:rFonts w:eastAsia="Times New Roman" w:cs="Times New Roman"/>
          <w:sz w:val="28"/>
          <w:szCs w:val="28"/>
        </w:rPr>
        <w:t>.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Долженкова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33338128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CF729D6" w14:textId="6B898540" w:rsidR="00DC3ACD" w:rsidRDefault="00CD462B" w:rsidP="00727F21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05D3098F" w14:textId="7FEF660C" w:rsidR="00CD462B" w:rsidRDefault="00DC3ACD" w:rsidP="00DC3ACD">
      <w:pPr>
        <w:pStyle w:val="1"/>
      </w:pPr>
      <w:r>
        <w:lastRenderedPageBreak/>
        <w:t>Бизнес-проблема</w:t>
      </w:r>
    </w:p>
    <w:p w14:paraId="14EED621" w14:textId="2F802733" w:rsidR="00313673" w:rsidRDefault="00313673" w:rsidP="00727F21">
      <w:r w:rsidRPr="00313673">
        <w:t>На рынке инди-детективных игр большинство проектов предлагают одно линейное расследование без реиграбельности</w:t>
      </w:r>
      <w:r>
        <w:t xml:space="preserve">: </w:t>
      </w:r>
      <w:r w:rsidRPr="00313673">
        <w:t>пройдя игру один раз, игрок теряет к ней интерес, а разработчик не получает повторных сессий и долгосрочного удержания аудитории</w:t>
      </w:r>
      <w:r w:rsidR="00727F21">
        <w:t>.</w:t>
      </w:r>
      <w:r>
        <w:t xml:space="preserve"> </w:t>
      </w:r>
      <w:r w:rsidRPr="00313673">
        <w:t xml:space="preserve">При этом жанр </w:t>
      </w:r>
      <w:proofErr w:type="spellStart"/>
      <w:r w:rsidRPr="00313673">
        <w:t>roguelite</w:t>
      </w:r>
      <w:proofErr w:type="spellEnd"/>
      <w:r>
        <w:t xml:space="preserve"> благодаря процедурной генерации контента, нарастающей сложности и страхом потери прогресса удерживает игроков через повторяемость. </w:t>
      </w:r>
    </w:p>
    <w:p w14:paraId="246ECFA1" w14:textId="05CC2635" w:rsidR="00727F21" w:rsidRDefault="00313673" w:rsidP="00727F21">
      <w:r>
        <w:t xml:space="preserve">Основная проблема заключается в отсутствии продукта, который бы сочетал в себе строгое детективное расследование с реиграбельностью и напряжением </w:t>
      </w:r>
      <w:proofErr w:type="spellStart"/>
      <w:r w:rsidRPr="00313673">
        <w:t>roguelite</w:t>
      </w:r>
      <w:proofErr w:type="spellEnd"/>
      <w:r w:rsidRPr="00313673">
        <w:t>-цикла</w:t>
      </w:r>
      <w:r>
        <w:t>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0D730B3D" w14:textId="43748528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 xml:space="preserve">Целью системы является создание прототипа </w:t>
      </w:r>
      <w:r w:rsidR="00DF08DE">
        <w:t xml:space="preserve">компьютерной </w:t>
      </w:r>
      <w:r w:rsidR="005174B1">
        <w:t>2</w:t>
      </w:r>
      <w:r w:rsidR="005174B1">
        <w:rPr>
          <w:lang w:val="en-US"/>
        </w:rPr>
        <w:t>D</w:t>
      </w:r>
      <w:r w:rsidR="005174B1" w:rsidRPr="005174B1">
        <w:t>-</w:t>
      </w:r>
      <w:r w:rsidR="005174B1">
        <w:t>игры</w:t>
      </w:r>
      <w:r>
        <w:t>,</w:t>
      </w:r>
      <w:r w:rsidR="005174B1">
        <w:t xml:space="preserve"> </w:t>
      </w:r>
      <w:r w:rsidR="005174B1" w:rsidRPr="005174B1">
        <w:t xml:space="preserve">в жанре детективного </w:t>
      </w:r>
      <w:proofErr w:type="spellStart"/>
      <w:r w:rsidR="005174B1" w:rsidRPr="00313673">
        <w:t>roguelite</w:t>
      </w:r>
      <w:proofErr w:type="spellEnd"/>
      <w:r w:rsidR="005174B1" w:rsidRPr="005174B1">
        <w:t xml:space="preserve"> с процедурной генерацией дел, в которой игрок сможет</w:t>
      </w:r>
      <w:r>
        <w:t>:</w:t>
      </w:r>
    </w:p>
    <w:p w14:paraId="66289D96" w14:textId="61EAE0C8" w:rsidR="00727F21" w:rsidRDefault="005174B1" w:rsidP="00727F21">
      <w:pPr>
        <w:pStyle w:val="a0"/>
        <w:ind w:firstLine="900"/>
      </w:pPr>
      <w:r>
        <w:t>проходить игровые смены, ежедневно расследуя процедурно сгенерированные дела на основе улик, показаний, документов и записей о подозреваемых</w:t>
      </w:r>
      <w:r w:rsidR="00727F21">
        <w:t>;</w:t>
      </w:r>
    </w:p>
    <w:p w14:paraId="0FE795DB" w14:textId="2FE5E15D" w:rsidR="00727F21" w:rsidRDefault="005174B1" w:rsidP="00727F21">
      <w:pPr>
        <w:pStyle w:val="a0"/>
        <w:ind w:firstLine="900"/>
      </w:pPr>
      <w:r>
        <w:t>принимать логические решения по каждому делу</w:t>
      </w:r>
      <w:r w:rsidR="00B73BE8">
        <w:t xml:space="preserve">, вынося вердикт о виновности подозреваемых, </w:t>
      </w:r>
      <w:r w:rsidR="00B73BE8" w:rsidRPr="00B73BE8">
        <w:t>выявляя скрытые неувязки и подделки в условиях внешних помех и ограничений</w:t>
      </w:r>
      <w:r w:rsidR="00727F21">
        <w:t>;</w:t>
      </w:r>
    </w:p>
    <w:p w14:paraId="5F919D44" w14:textId="2F80E2B8" w:rsidR="00727F21" w:rsidRDefault="00B73BE8" w:rsidP="00727F21">
      <w:pPr>
        <w:pStyle w:val="a0"/>
        <w:ind w:firstLine="900"/>
      </w:pPr>
      <w:r>
        <w:t>продвигаться по циклу смен до успешного завершения игровой сессии в виде ухода в отпуск с риском немедленного поражения при накоплении критического числа ошибок</w:t>
      </w:r>
      <w:r w:rsidR="00727F21">
        <w:t>;</w:t>
      </w:r>
    </w:p>
    <w:p w14:paraId="74BBAF76" w14:textId="119154E2" w:rsidR="00727F21" w:rsidRDefault="00B73BE8" w:rsidP="00B73BE8">
      <w:pPr>
        <w:pStyle w:val="a0"/>
        <w:ind w:firstLine="900"/>
      </w:pPr>
      <w:r w:rsidRPr="00B73BE8">
        <w:t>получать денежное вознаграждение за раскрытые дела и тратить его на наем информаторов, облегчающ</w:t>
      </w:r>
      <w:r w:rsidR="00751276">
        <w:t>их</w:t>
      </w:r>
      <w:r w:rsidRPr="00B73BE8">
        <w:t xml:space="preserve"> прохождение сложных смен</w:t>
      </w:r>
      <w:r w:rsidR="00727F21">
        <w:t>.</w:t>
      </w: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3EA9BD2C" w14:textId="15B154A2" w:rsidR="00DC3ACD" w:rsidRDefault="00DC3ACD" w:rsidP="00DC3ACD">
      <w:r>
        <w:t>К стейкхолдерам относятся</w:t>
      </w:r>
    </w:p>
    <w:p w14:paraId="5B9CF924" w14:textId="578A9553" w:rsidR="00DC3ACD" w:rsidRPr="00CA5C89" w:rsidRDefault="00E12308" w:rsidP="00CA5C89">
      <w:pPr>
        <w:pStyle w:val="2"/>
      </w:pPr>
      <w:r>
        <w:t>Разработчик</w:t>
      </w:r>
    </w:p>
    <w:p w14:paraId="620AEE3B" w14:textId="5BE9C765" w:rsidR="00CA5C89" w:rsidRDefault="00CA5C89" w:rsidP="00DC3ACD">
      <w:pPr>
        <w:spacing w:after="120"/>
        <w:ind w:firstLine="705"/>
      </w:pPr>
      <w:r w:rsidRPr="00CA5C89">
        <w:t>О</w:t>
      </w:r>
      <w:r w:rsidR="00E12308">
        <w:t>пределяет цели проекта, реализует и балансирует систему</w:t>
      </w:r>
      <w:r w:rsidRPr="00CA5C89">
        <w:t>.</w:t>
      </w:r>
      <w:r>
        <w:t xml:space="preserve"> Пользовательские истории:</w:t>
      </w:r>
    </w:p>
    <w:p w14:paraId="7AA01222" w14:textId="6E90CCA3" w:rsidR="00CA5C89" w:rsidRDefault="00E12308" w:rsidP="00CA5C89">
      <w:pPr>
        <w:pStyle w:val="a0"/>
      </w:pPr>
      <w:r w:rsidRPr="00E12308">
        <w:t>настраивать параметры генерации дел (число улик, подозреваемых, ложных следов), чтобы управлять сложностью по дням</w:t>
      </w:r>
      <w:r w:rsidR="00CA5C89">
        <w:t>;</w:t>
      </w:r>
    </w:p>
    <w:p w14:paraId="69E4A4A6" w14:textId="5641B6CB" w:rsidR="00CA5C89" w:rsidRDefault="00E12308" w:rsidP="00CA5C89">
      <w:pPr>
        <w:pStyle w:val="a0"/>
      </w:pPr>
      <w:r w:rsidRPr="00E12308">
        <w:t>задавать порог ошибок, после которого персонажа увольняют, чтобы регулировать напряжение и наказание</w:t>
      </w:r>
      <w:r w:rsidR="00CA5C89">
        <w:t>;</w:t>
      </w:r>
    </w:p>
    <w:p w14:paraId="038D6FB7" w14:textId="5A36DE7B" w:rsidR="00CA5C89" w:rsidRDefault="00E12308" w:rsidP="00CA5C89">
      <w:pPr>
        <w:pStyle w:val="a0"/>
      </w:pPr>
      <w:r w:rsidRPr="00E12308">
        <w:t>настраивать экономику найма информаторов (цена, полезность подсказки), чтобы избежать стратегии нанимать всегда</w:t>
      </w:r>
      <w:r w:rsidR="00CA5C89">
        <w:t>;</w:t>
      </w:r>
    </w:p>
    <w:p w14:paraId="6403792C" w14:textId="2EFDD4A2" w:rsidR="00CA5C89" w:rsidRDefault="00816BA8" w:rsidP="00CA5C89">
      <w:pPr>
        <w:pStyle w:val="a0"/>
      </w:pPr>
      <w:r w:rsidRPr="00816BA8">
        <w:t>собирать дело по заранее заданным связкам улика</w:t>
      </w:r>
      <w:r>
        <w:t>-</w:t>
      </w:r>
      <w:r w:rsidRPr="00816BA8">
        <w:t>подозреваемый, где к виновному ведёт ровно одна цепочка улик, чтобы дело было разрешимо по построению</w:t>
      </w:r>
      <w:r w:rsidR="00CA5C89">
        <w:t>;</w:t>
      </w:r>
    </w:p>
    <w:p w14:paraId="5A74EFB5" w14:textId="0B7A9C53" w:rsidR="00816BA8" w:rsidRDefault="00816BA8" w:rsidP="00CA5C89">
      <w:pPr>
        <w:pStyle w:val="a0"/>
      </w:pPr>
      <w:r w:rsidRPr="00816BA8">
        <w:t>сохранять локальный лог решений по каждому делу (</w:t>
      </w:r>
      <w:proofErr w:type="spellStart"/>
      <w:r w:rsidRPr="00816BA8">
        <w:t>id</w:t>
      </w:r>
      <w:proofErr w:type="spellEnd"/>
      <w:r w:rsidRPr="00816BA8">
        <w:t xml:space="preserve"> дела, выбранная улика, верно/неверно), чтобы вручную анализировать ошибки после </w:t>
      </w:r>
      <w:proofErr w:type="spellStart"/>
      <w:r w:rsidRPr="00816BA8">
        <w:t>плейтестов</w:t>
      </w:r>
      <w:proofErr w:type="spellEnd"/>
      <w:r w:rsidRPr="00816BA8">
        <w:t>;</w:t>
      </w:r>
    </w:p>
    <w:p w14:paraId="1B9D6813" w14:textId="48B533B0" w:rsidR="00816BA8" w:rsidRDefault="00816BA8" w:rsidP="00CA5C89">
      <w:pPr>
        <w:pStyle w:val="a0"/>
      </w:pPr>
      <w:r w:rsidRPr="00816BA8">
        <w:t>настраивать сумму денег за успешно/неуспешно завершённый день, чтобы регулировать темп прогрессии по игре;</w:t>
      </w:r>
    </w:p>
    <w:p w14:paraId="2B8E5D54" w14:textId="759DC165" w:rsidR="00FE1E46" w:rsidRDefault="00816BA8" w:rsidP="00FE1E46">
      <w:pPr>
        <w:pStyle w:val="2"/>
      </w:pPr>
      <w:r>
        <w:t>Игрок</w:t>
      </w:r>
    </w:p>
    <w:p w14:paraId="199FAD99" w14:textId="5BB30604" w:rsidR="00FE1E46" w:rsidRDefault="00FE1E46" w:rsidP="00FE1E46">
      <w:r>
        <w:t xml:space="preserve"> </w:t>
      </w:r>
      <w:r w:rsidR="00545B2F" w:rsidRPr="00545B2F">
        <w:t xml:space="preserve">Основной пользователь системы, который проходит расследования и принимает решения по делам. Целевая аудитория: игроки 16–35 лет, любители детективных и логических игр и </w:t>
      </w:r>
      <w:proofErr w:type="spellStart"/>
      <w:r w:rsidR="00545B2F" w:rsidRPr="00545B2F">
        <w:t>roguelite</w:t>
      </w:r>
      <w:proofErr w:type="spellEnd"/>
      <w:r w:rsidR="00545B2F" w:rsidRPr="00545B2F">
        <w:t>, не обязательно имеющие опыт в жанре, поэтому в игре предусмотрено обучающее дело</w:t>
      </w:r>
      <w:r w:rsidR="00CA5C89">
        <w:t xml:space="preserve">. </w:t>
      </w:r>
      <w:r>
        <w:t xml:space="preserve">Пользовательские истории: </w:t>
      </w:r>
    </w:p>
    <w:p w14:paraId="01E2E205" w14:textId="05840920" w:rsidR="00CA5C89" w:rsidRPr="00CA5C89" w:rsidRDefault="00816BA8" w:rsidP="00CA5C89">
      <w:pPr>
        <w:pStyle w:val="a0"/>
      </w:pPr>
      <w:r w:rsidRPr="00816BA8">
        <w:t>проходить обучающее дело с подсказками, чтобы понять механику проверки улик до первого настоящего дня</w:t>
      </w:r>
      <w:r w:rsidR="00CA5C89" w:rsidRPr="00CA5C89">
        <w:t>;</w:t>
      </w:r>
    </w:p>
    <w:p w14:paraId="2A16CE57" w14:textId="3B56560F" w:rsidR="00CA5C89" w:rsidRDefault="00816BA8" w:rsidP="00CA5C89">
      <w:pPr>
        <w:pStyle w:val="a0"/>
      </w:pPr>
      <w:r w:rsidRPr="00816BA8">
        <w:t>просматривать собранные улики в любой момент дела, чтобы не полагаться на память;</w:t>
      </w:r>
    </w:p>
    <w:p w14:paraId="1EF026D3" w14:textId="048448A5" w:rsidR="00FE1E46" w:rsidRPr="00B82A85" w:rsidRDefault="00B82A85" w:rsidP="00CA5C89">
      <w:pPr>
        <w:pStyle w:val="a0"/>
      </w:pPr>
      <w:r w:rsidRPr="00B82A85">
        <w:t>видеть на итоговом экране дня, по каким из пройденных дел решение было верным, а по каким ошибочным, без объяснения причины ошибки;</w:t>
      </w:r>
    </w:p>
    <w:p w14:paraId="74BF6655" w14:textId="6634812E" w:rsidR="00B82A85" w:rsidRPr="00B82A85" w:rsidRDefault="00B82A85" w:rsidP="00CA5C89">
      <w:pPr>
        <w:pStyle w:val="a0"/>
      </w:pPr>
      <w:r w:rsidRPr="00B82A85">
        <w:t>нанимать информатора за игровую валюту, чтобы получить дополнительную подсказку по сложному делу;</w:t>
      </w:r>
    </w:p>
    <w:p w14:paraId="267E8245" w14:textId="7B8AAADA" w:rsidR="00B82A85" w:rsidRPr="00B82A85" w:rsidRDefault="00B82A85" w:rsidP="00CA5C89">
      <w:pPr>
        <w:pStyle w:val="a0"/>
      </w:pPr>
      <w:r w:rsidRPr="00B82A85">
        <w:t>получать деньги по итогам дня в зависимости от результата, чтобы видеть прогресс и планировать наём информаторов;</w:t>
      </w:r>
    </w:p>
    <w:p w14:paraId="785F893F" w14:textId="4E103948" w:rsidR="00B82A85" w:rsidRPr="00B82A85" w:rsidRDefault="00B82A85" w:rsidP="00CA5C89">
      <w:pPr>
        <w:pStyle w:val="a0"/>
      </w:pPr>
      <w:r w:rsidRPr="00B82A85">
        <w:lastRenderedPageBreak/>
        <w:t>видеть предупреждение перед финальным решением, чтобы не совершить случайную ошибку;</w:t>
      </w:r>
    </w:p>
    <w:p w14:paraId="3FE42AC9" w14:textId="0CC49416" w:rsidR="00B82A85" w:rsidRDefault="00B82A85" w:rsidP="00CA5C89">
      <w:pPr>
        <w:pStyle w:val="a0"/>
      </w:pPr>
      <w:r w:rsidRPr="00B82A85">
        <w:t>проходить новые дни с более сложными делами по мере продвижения, чтобы ощущать нарастание вызова.</w:t>
      </w:r>
    </w:p>
    <w:p w14:paraId="1EB47FBA" w14:textId="5047C450" w:rsidR="00FE1E46" w:rsidRDefault="00CA5C89" w:rsidP="00FE1E46">
      <w:pPr>
        <w:pStyle w:val="2"/>
      </w:pPr>
      <w:r>
        <w:t>Внешний регулятор</w:t>
      </w:r>
    </w:p>
    <w:p w14:paraId="2B578FD8" w14:textId="24F0800F" w:rsidR="00FE1E46" w:rsidRDefault="00CA5C89" w:rsidP="00FE1E46">
      <w:r>
        <w:t xml:space="preserve">Не является прямым пользователем, но его требования влияют на систему. </w:t>
      </w:r>
      <w:r w:rsidR="00FE1E46">
        <w:t xml:space="preserve">Требования и условия стороны: </w:t>
      </w:r>
    </w:p>
    <w:p w14:paraId="78C99E05" w14:textId="3AD7E195" w:rsidR="00CA5C89" w:rsidRPr="00CA5C89" w:rsidRDefault="00B82A85" w:rsidP="00CA5C89">
      <w:pPr>
        <w:pStyle w:val="a0"/>
      </w:pPr>
      <w:r w:rsidRPr="00B82A85">
        <w:t>система должна сопровождаться описанием тревожного/пугающего контента для присвоения корректного возрастного рейтинга</w:t>
      </w:r>
      <w:r w:rsidR="00CA5C89" w:rsidRPr="00CA5C89">
        <w:t>;</w:t>
      </w:r>
    </w:p>
    <w:p w14:paraId="6A356963" w14:textId="7C7362D7" w:rsidR="00CA5C89" w:rsidRPr="00B82A85" w:rsidRDefault="00B82A85" w:rsidP="00CA5C89">
      <w:pPr>
        <w:pStyle w:val="a0"/>
      </w:pPr>
      <w:r w:rsidRPr="00B82A85">
        <w:t>на странице игры должно быть предупреждение о содержании, чтобы информировать игрока до начала игры;</w:t>
      </w:r>
    </w:p>
    <w:p w14:paraId="2C4FDF23" w14:textId="166305D2" w:rsidR="00FE1E46" w:rsidRDefault="00B82A85" w:rsidP="00B82A85">
      <w:pPr>
        <w:pStyle w:val="a0"/>
      </w:pPr>
      <w:r w:rsidRPr="00B82A85">
        <w:t>система не должна содержать обвинений в адрес реальных людей или организаций, чтобы не создавать юридических рисков при публикации.</w:t>
      </w:r>
      <w:r w:rsidR="00FE1E46"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2906D61D" w14:textId="7675C848" w:rsidR="00FE1E46" w:rsidRDefault="007C4306" w:rsidP="003A705C">
      <w:r w:rsidRPr="007C4306">
        <w:t>Ключевое архитектурное ограничение: система является локальным однопользовательским приложением без серверной инфраструктуры. Генерация дел использует локальную базу данных с пулом улик и подозреваемых, а прогресс текущего прохождения (день, деньги, число ошибок) хранится в оперативной памяти и не сохраняется при выходе из игры</w:t>
      </w:r>
      <w:r w:rsidR="00B526E5">
        <w:t xml:space="preserve"> – </w:t>
      </w:r>
      <w:r w:rsidRPr="007C4306">
        <w:t>без обращения к внешним серверам или сетевым сервисам. Исключением из этого правила является лог решений по делам: он сохраняется в отдельный файл между запусками для ручного анализа разработчиком, но не относится к игровому прогрессу и не восстанавливает состояние прохождения.</w:t>
      </w:r>
    </w:p>
    <w:p w14:paraId="7065D6CE" w14:textId="1C9C8E71" w:rsidR="003A705C" w:rsidRDefault="003A705C" w:rsidP="003A705C">
      <w:r>
        <w:t>В систему входит:</w:t>
      </w:r>
    </w:p>
    <w:p w14:paraId="2FAB7CDD" w14:textId="709214AF" w:rsidR="003A705C" w:rsidRPr="00CA5C89" w:rsidRDefault="003A705C" w:rsidP="003A705C">
      <w:pPr>
        <w:pStyle w:val="a0"/>
      </w:pPr>
      <w:r w:rsidRPr="003A705C">
        <w:t>локальная база данных пула улик, подозреваемых и связок улика</w:t>
      </w:r>
      <w:r>
        <w:t>-</w:t>
      </w:r>
      <w:r w:rsidRPr="003A705C">
        <w:t>подозреваемый, из которой генератор собирает дела;</w:t>
      </w:r>
    </w:p>
    <w:p w14:paraId="60E1FB5B" w14:textId="5CD910FA" w:rsidR="003A705C" w:rsidRDefault="003A705C" w:rsidP="003A705C">
      <w:pPr>
        <w:pStyle w:val="a0"/>
      </w:pPr>
      <w:r w:rsidRPr="003A705C">
        <w:t>генератор дел, собирающий дело из этого пула так, чтобы к виновному вела ровно одна цепочка улик</w:t>
      </w:r>
      <w:r w:rsidRPr="00B82A85">
        <w:t>;</w:t>
      </w:r>
    </w:p>
    <w:p w14:paraId="15F71C40" w14:textId="4B3DED83" w:rsidR="003A705C" w:rsidRPr="003A705C" w:rsidRDefault="003A705C" w:rsidP="003A705C">
      <w:pPr>
        <w:pStyle w:val="a0"/>
      </w:pPr>
      <w:r w:rsidRPr="003A705C">
        <w:t>модуль проверки решения игрока</w:t>
      </w:r>
      <w:r>
        <w:rPr>
          <w:lang w:val="en-US"/>
        </w:rPr>
        <w:t>;</w:t>
      </w:r>
    </w:p>
    <w:p w14:paraId="65234462" w14:textId="08FDCE63" w:rsidR="003A705C" w:rsidRPr="003A705C" w:rsidRDefault="003A705C" w:rsidP="003A705C">
      <w:pPr>
        <w:pStyle w:val="a0"/>
      </w:pPr>
      <w:r w:rsidRPr="003A705C">
        <w:t>игровой цикл</w:t>
      </w:r>
      <w:r w:rsidR="005D2CC6">
        <w:t xml:space="preserve"> «день – серия дел – итоговый экран дня – следующий день/увольнение игрока»</w:t>
      </w:r>
      <w:r w:rsidRPr="005D2CC6">
        <w:t>;</w:t>
      </w:r>
    </w:p>
    <w:p w14:paraId="1F644329" w14:textId="47ED9623" w:rsidR="003A705C" w:rsidRPr="003A705C" w:rsidRDefault="003A705C" w:rsidP="003A705C">
      <w:pPr>
        <w:pStyle w:val="a0"/>
      </w:pPr>
      <w:r w:rsidRPr="003A705C">
        <w:t>система найма информаторов и трата игровой валюты на подсказки;</w:t>
      </w:r>
    </w:p>
    <w:p w14:paraId="6CF4E717" w14:textId="7E1DD21C" w:rsidR="003A705C" w:rsidRPr="003A705C" w:rsidRDefault="003A705C" w:rsidP="003A705C">
      <w:pPr>
        <w:pStyle w:val="a0"/>
      </w:pPr>
      <w:r w:rsidRPr="003A705C">
        <w:t>начисление денег по итогам дня и прогрессия сложности по дням;</w:t>
      </w:r>
    </w:p>
    <w:p w14:paraId="333D7797" w14:textId="4F456CD2" w:rsidR="003A705C" w:rsidRDefault="003A705C" w:rsidP="003A705C">
      <w:pPr>
        <w:pStyle w:val="a0"/>
      </w:pPr>
      <w:r w:rsidRPr="003A705C">
        <w:t>интерфейс расследования (просмотр улик, допрос подозреваемых, финальное решение);</w:t>
      </w:r>
    </w:p>
    <w:p w14:paraId="0A262624" w14:textId="79F8AE9A" w:rsidR="007C4306" w:rsidRPr="003A705C" w:rsidRDefault="007C4306" w:rsidP="003A705C">
      <w:pPr>
        <w:pStyle w:val="a0"/>
      </w:pPr>
      <w:r w:rsidRPr="007C4306">
        <w:t>хранение текущего прогресса игрока (день, деньги, число ошибок, статус найма информатора) в оперативной памяти на время одного прохождения;</w:t>
      </w:r>
    </w:p>
    <w:p w14:paraId="0BA2E029" w14:textId="1D8B65D6" w:rsidR="003A705C" w:rsidRPr="003A705C" w:rsidRDefault="007C4306" w:rsidP="003A705C">
      <w:pPr>
        <w:pStyle w:val="a0"/>
      </w:pPr>
      <w:r w:rsidRPr="007C4306">
        <w:t>локальный файл лога решений по делам (</w:t>
      </w:r>
      <w:proofErr w:type="spellStart"/>
      <w:r w:rsidRPr="007C4306">
        <w:t>id</w:t>
      </w:r>
      <w:proofErr w:type="spellEnd"/>
      <w:r w:rsidRPr="007C4306">
        <w:t xml:space="preserve"> дела, выбор игрока, </w:t>
      </w:r>
      <w:proofErr w:type="gramStart"/>
      <w:r w:rsidRPr="007C4306">
        <w:t>верно</w:t>
      </w:r>
      <w:proofErr w:type="gramEnd"/>
      <w:r w:rsidRPr="007C4306">
        <w:t xml:space="preserve">/неверно), который сохраняется на диске отдельно от игрового прогресса и накапливается между </w:t>
      </w:r>
      <w:r w:rsidR="003F31ED" w:rsidRPr="007C4306">
        <w:t>прохождениями для</w:t>
      </w:r>
      <w:r w:rsidRPr="007C4306">
        <w:t xml:space="preserve"> последующего ручного анализа разработчиком</w:t>
      </w:r>
      <w:r w:rsidR="003A705C" w:rsidRPr="003A705C">
        <w:t>.</w:t>
      </w:r>
    </w:p>
    <w:p w14:paraId="3EEFF696" w14:textId="11514E32" w:rsidR="003A705C" w:rsidRDefault="003A705C" w:rsidP="003A705C">
      <w:pPr>
        <w:pStyle w:val="a0"/>
        <w:numPr>
          <w:ilvl w:val="0"/>
          <w:numId w:val="0"/>
        </w:numPr>
        <w:ind w:left="851"/>
      </w:pPr>
      <w:r>
        <w:t>Остается во внешней среде:</w:t>
      </w:r>
    </w:p>
    <w:p w14:paraId="5FB3D91E" w14:textId="68871BF9" w:rsidR="003A705C" w:rsidRPr="00CA5C89" w:rsidRDefault="003A705C" w:rsidP="003A705C">
      <w:pPr>
        <w:pStyle w:val="a0"/>
      </w:pPr>
      <w:r w:rsidRPr="003A705C">
        <w:t>платформа дистрибуции: публикация, оплата, модерация страницы магазина;</w:t>
      </w:r>
    </w:p>
    <w:p w14:paraId="119D38C1" w14:textId="4ADA1A76" w:rsidR="003A705C" w:rsidRDefault="003A705C" w:rsidP="003A705C">
      <w:pPr>
        <w:pStyle w:val="a0"/>
      </w:pPr>
      <w:r w:rsidRPr="003A705C">
        <w:t>присвоение официального возрастного рейтинга</w:t>
      </w:r>
      <w:r>
        <w:t xml:space="preserve"> (выполняется внешним регулятором, система лишь предоставляет описание контента)</w:t>
      </w:r>
      <w:r w:rsidRPr="00B82A85">
        <w:t>;</w:t>
      </w:r>
    </w:p>
    <w:p w14:paraId="57970A52" w14:textId="50C92DDD" w:rsidR="003A705C" w:rsidRPr="003A705C" w:rsidRDefault="003A705C" w:rsidP="003A705C">
      <w:pPr>
        <w:pStyle w:val="a0"/>
      </w:pPr>
      <w:r w:rsidRPr="003A705C">
        <w:t>сбор логов с нескольких игроков</w:t>
      </w:r>
      <w:r w:rsidRPr="005D2CC6">
        <w:t>;</w:t>
      </w:r>
    </w:p>
    <w:p w14:paraId="53864EDA" w14:textId="04B3AFB8" w:rsidR="00FE1E46" w:rsidRDefault="005D2CC6" w:rsidP="005D2CC6">
      <w:pPr>
        <w:pStyle w:val="a0"/>
      </w:pPr>
      <w:r w:rsidRPr="005D2CC6">
        <w:t>техническая поддержка и обработка обращений игроков</w:t>
      </w:r>
      <w:r>
        <w:t>.</w:t>
      </w:r>
    </w:p>
    <w:p w14:paraId="22765DC0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B83CA09" w14:textId="0A7619C7" w:rsidR="00FE1E46" w:rsidRDefault="00FE1E46" w:rsidP="00FE1E46">
      <w:pPr>
        <w:pStyle w:val="1"/>
      </w:pPr>
      <w:r>
        <w:lastRenderedPageBreak/>
        <w:t>Необходимые данные</w:t>
      </w:r>
    </w:p>
    <w:p w14:paraId="6FC7A28F" w14:textId="68BB8D29" w:rsidR="00087095" w:rsidRPr="00087095" w:rsidRDefault="00087095" w:rsidP="00087095">
      <w:r>
        <w:t xml:space="preserve">Необходимые данные представлены в таблице </w:t>
      </w:r>
      <w:r w:rsidR="003E515F">
        <w:t>1</w:t>
      </w:r>
      <w:r>
        <w:t>.</w:t>
      </w:r>
    </w:p>
    <w:p w14:paraId="33BF2554" w14:textId="2CCCA30B" w:rsidR="00B84BEA" w:rsidRDefault="00B84BEA" w:rsidP="00B84BEA">
      <w:pPr>
        <w:ind w:firstLine="0"/>
      </w:pPr>
      <w:r>
        <w:t xml:space="preserve">Таблица </w:t>
      </w:r>
      <w:r w:rsidR="003E515F">
        <w:t>1</w:t>
      </w:r>
      <w:r>
        <w:t xml:space="preserve">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FC67B37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20CDE2" w14:textId="378780CB" w:rsidR="00B84BEA" w:rsidRPr="00C97BEE" w:rsidRDefault="00B84BEA" w:rsidP="00C97BEE">
            <w:pPr>
              <w:pStyle w:val="vgutTableText"/>
              <w:jc w:val="center"/>
            </w:pPr>
            <w:r w:rsidRPr="00C97BEE">
              <w:t>Данные</w:t>
            </w:r>
          </w:p>
        </w:tc>
        <w:tc>
          <w:tcPr>
            <w:tcW w:w="5098" w:type="dxa"/>
          </w:tcPr>
          <w:p w14:paraId="2A873344" w14:textId="41D9B5F0" w:rsidR="00B84BEA" w:rsidRPr="00C97BEE" w:rsidRDefault="00B84BEA" w:rsidP="00C97BEE">
            <w:pPr>
              <w:pStyle w:val="vgutTableText"/>
              <w:jc w:val="center"/>
            </w:pPr>
            <w:r w:rsidRPr="00C97BEE">
              <w:t>Источник</w:t>
            </w:r>
          </w:p>
        </w:tc>
      </w:tr>
      <w:tr w:rsidR="00087095" w14:paraId="0B128EAB" w14:textId="77777777" w:rsidTr="00B84BEA">
        <w:tc>
          <w:tcPr>
            <w:tcW w:w="5097" w:type="dxa"/>
          </w:tcPr>
          <w:p w14:paraId="15952A0E" w14:textId="6AD94FFB" w:rsidR="00087095" w:rsidRDefault="003E515F" w:rsidP="00903F2A">
            <w:pPr>
              <w:pStyle w:val="vgutTableText"/>
              <w:jc w:val="both"/>
            </w:pPr>
            <w:r w:rsidRPr="003E515F">
              <w:t>Пул улик, подозреваемых и связок</w:t>
            </w:r>
          </w:p>
        </w:tc>
        <w:tc>
          <w:tcPr>
            <w:tcW w:w="5098" w:type="dxa"/>
          </w:tcPr>
          <w:p w14:paraId="167B1648" w14:textId="19253739" w:rsidR="00087095" w:rsidRDefault="003E515F" w:rsidP="00903F2A">
            <w:pPr>
              <w:pStyle w:val="vgutTableText"/>
              <w:jc w:val="both"/>
            </w:pPr>
            <w:r>
              <w:t>С</w:t>
            </w:r>
            <w:r w:rsidRPr="003E515F">
              <w:t xml:space="preserve">оздаётся разработчиком вручную на этапе проектирования контента; хранится в </w:t>
            </w:r>
            <w:r>
              <w:t>БД.</w:t>
            </w:r>
          </w:p>
        </w:tc>
      </w:tr>
      <w:tr w:rsidR="00087095" w14:paraId="425DC944" w14:textId="77777777" w:rsidTr="00B84BEA">
        <w:tc>
          <w:tcPr>
            <w:tcW w:w="5097" w:type="dxa"/>
          </w:tcPr>
          <w:p w14:paraId="61F7E6AC" w14:textId="419DE653" w:rsidR="00087095" w:rsidRDefault="003E515F" w:rsidP="00903F2A">
            <w:pPr>
              <w:pStyle w:val="vgutTableText"/>
              <w:jc w:val="both"/>
            </w:pPr>
            <w:r>
              <w:t>Т</w:t>
            </w:r>
            <w:r w:rsidRPr="003E515F">
              <w:t>ип преступления, структура улик и ложных следов</w:t>
            </w:r>
          </w:p>
        </w:tc>
        <w:tc>
          <w:tcPr>
            <w:tcW w:w="5098" w:type="dxa"/>
          </w:tcPr>
          <w:p w14:paraId="7E59494B" w14:textId="600A477C" w:rsidR="00087095" w:rsidRDefault="003E515F" w:rsidP="00903F2A">
            <w:pPr>
              <w:pStyle w:val="vgutTableText"/>
              <w:jc w:val="both"/>
            </w:pPr>
            <w:r>
              <w:t>П</w:t>
            </w:r>
            <w:r w:rsidRPr="003E515F">
              <w:t>рописываются разработчиком вручную; хранятся в</w:t>
            </w:r>
            <w:r>
              <w:t xml:space="preserve"> БД</w:t>
            </w:r>
            <w:r w:rsidRPr="003E515F">
              <w:t>.</w:t>
            </w:r>
          </w:p>
        </w:tc>
      </w:tr>
      <w:tr w:rsidR="00087095" w14:paraId="36D5624D" w14:textId="77777777" w:rsidTr="00B84BEA">
        <w:tc>
          <w:tcPr>
            <w:tcW w:w="5097" w:type="dxa"/>
          </w:tcPr>
          <w:p w14:paraId="22FF1BAF" w14:textId="5DD20493" w:rsidR="00087095" w:rsidRDefault="003E515F" w:rsidP="00903F2A">
            <w:pPr>
              <w:pStyle w:val="vgutTableText"/>
              <w:jc w:val="both"/>
            </w:pPr>
            <w:r w:rsidRPr="003E515F">
              <w:t>Тексты показаний, описания улик, диалоги информаторов</w:t>
            </w:r>
          </w:p>
        </w:tc>
        <w:tc>
          <w:tcPr>
            <w:tcW w:w="5098" w:type="dxa"/>
          </w:tcPr>
          <w:p w14:paraId="2FD5C438" w14:textId="44564F79" w:rsidR="00087095" w:rsidRDefault="003E515F" w:rsidP="00903F2A">
            <w:pPr>
              <w:pStyle w:val="vgutTableText"/>
              <w:jc w:val="both"/>
            </w:pPr>
            <w:r>
              <w:t>С</w:t>
            </w:r>
            <w:r w:rsidRPr="003E515F">
              <w:t>оздаются разработчиком вручную; хранятся в</w:t>
            </w:r>
            <w:r>
              <w:t xml:space="preserve"> БД</w:t>
            </w:r>
            <w:r w:rsidRPr="003E515F">
              <w:t>.</w:t>
            </w:r>
          </w:p>
        </w:tc>
      </w:tr>
      <w:tr w:rsidR="00087095" w14:paraId="3F17C388" w14:textId="77777777" w:rsidTr="00B84BEA">
        <w:tc>
          <w:tcPr>
            <w:tcW w:w="5097" w:type="dxa"/>
          </w:tcPr>
          <w:p w14:paraId="3328E22A" w14:textId="135167BC" w:rsidR="00087095" w:rsidRDefault="003E515F" w:rsidP="00903F2A">
            <w:pPr>
              <w:pStyle w:val="vgutTableText"/>
              <w:jc w:val="both"/>
            </w:pPr>
            <w:r w:rsidRPr="003E515F">
              <w:t>Сгенерированное дело (</w:t>
            </w:r>
            <w:proofErr w:type="spellStart"/>
            <w:r w:rsidRPr="003E515F">
              <w:t>id</w:t>
            </w:r>
            <w:proofErr w:type="spellEnd"/>
            <w:r w:rsidRPr="003E515F">
              <w:t xml:space="preserve"> дела, виновный, набор улик и подозреваемых для конкретного прохождения)</w:t>
            </w:r>
          </w:p>
        </w:tc>
        <w:tc>
          <w:tcPr>
            <w:tcW w:w="5098" w:type="dxa"/>
          </w:tcPr>
          <w:p w14:paraId="427935F5" w14:textId="1FCA048E" w:rsidR="00087095" w:rsidRDefault="003E515F" w:rsidP="00903F2A">
            <w:pPr>
              <w:pStyle w:val="vgutTableText"/>
              <w:jc w:val="both"/>
            </w:pPr>
            <w:r>
              <w:t>Ф</w:t>
            </w:r>
            <w:r w:rsidRPr="003E515F">
              <w:t>ормируется генератором на основе пула данных при старте дела</w:t>
            </w:r>
            <w:r>
              <w:t>.</w:t>
            </w:r>
          </w:p>
        </w:tc>
      </w:tr>
      <w:tr w:rsidR="00087095" w14:paraId="4CAD3E17" w14:textId="77777777" w:rsidTr="00B84BEA">
        <w:tc>
          <w:tcPr>
            <w:tcW w:w="5097" w:type="dxa"/>
          </w:tcPr>
          <w:p w14:paraId="0DB515D8" w14:textId="2B9B3BF6" w:rsidR="00087095" w:rsidRDefault="003E515F" w:rsidP="00903F2A">
            <w:pPr>
              <w:pStyle w:val="vgutTableText"/>
              <w:jc w:val="both"/>
            </w:pPr>
            <w:r w:rsidRPr="003E515F">
              <w:t>Прогресс игрока (текущий день, деньги, число ошибок, статус найма информатора)</w:t>
            </w:r>
          </w:p>
        </w:tc>
        <w:tc>
          <w:tcPr>
            <w:tcW w:w="5098" w:type="dxa"/>
          </w:tcPr>
          <w:p w14:paraId="7713C659" w14:textId="754F500A" w:rsidR="00087095" w:rsidRDefault="007C4306" w:rsidP="00903F2A">
            <w:pPr>
              <w:pStyle w:val="vgutTableText"/>
              <w:jc w:val="both"/>
            </w:pPr>
            <w:r w:rsidRPr="007C4306">
              <w:t>Формируется и обновляется системой по ходу текущего прохождения; хранится в оперативной памяти, при выходе из игры не сохраняется</w:t>
            </w:r>
            <w:r w:rsidR="003E515F">
              <w:t>.</w:t>
            </w:r>
          </w:p>
        </w:tc>
      </w:tr>
      <w:tr w:rsidR="00087095" w14:paraId="6EA912BA" w14:textId="77777777" w:rsidTr="00B84BEA">
        <w:tc>
          <w:tcPr>
            <w:tcW w:w="5097" w:type="dxa"/>
          </w:tcPr>
          <w:p w14:paraId="2D33D8A4" w14:textId="03360E9D" w:rsidR="00087095" w:rsidRDefault="003E515F" w:rsidP="00903F2A">
            <w:pPr>
              <w:pStyle w:val="vgutTableText"/>
              <w:jc w:val="both"/>
            </w:pPr>
            <w:r w:rsidRPr="003E515F">
              <w:t>Решение игрока по делу (выбранный подозреваемый</w:t>
            </w:r>
            <w:r w:rsidR="00087095" w:rsidRPr="0073593C">
              <w:t>)</w:t>
            </w:r>
          </w:p>
        </w:tc>
        <w:tc>
          <w:tcPr>
            <w:tcW w:w="5098" w:type="dxa"/>
          </w:tcPr>
          <w:p w14:paraId="390ACEB7" w14:textId="19F8C710" w:rsidR="00087095" w:rsidRDefault="003E515F" w:rsidP="00903F2A">
            <w:pPr>
              <w:pStyle w:val="vgutTableText"/>
              <w:jc w:val="both"/>
            </w:pPr>
            <w:r>
              <w:t>Вводится игроком через интерфейс расследования.</w:t>
            </w:r>
          </w:p>
        </w:tc>
      </w:tr>
      <w:tr w:rsidR="00087095" w14:paraId="69F817E0" w14:textId="77777777" w:rsidTr="00B84BEA">
        <w:tc>
          <w:tcPr>
            <w:tcW w:w="5097" w:type="dxa"/>
          </w:tcPr>
          <w:p w14:paraId="0D9A94EF" w14:textId="38DA735C" w:rsidR="00087095" w:rsidRDefault="003E515F" w:rsidP="00903F2A">
            <w:pPr>
              <w:pStyle w:val="vgutTableText"/>
              <w:jc w:val="both"/>
            </w:pPr>
            <w:r w:rsidRPr="003E515F">
              <w:t>Результат по делу</w:t>
            </w:r>
          </w:p>
        </w:tc>
        <w:tc>
          <w:tcPr>
            <w:tcW w:w="5098" w:type="dxa"/>
          </w:tcPr>
          <w:p w14:paraId="7E504F1D" w14:textId="4EB2A899" w:rsidR="00087095" w:rsidRDefault="003E515F" w:rsidP="00903F2A">
            <w:pPr>
              <w:pStyle w:val="vgutTableText"/>
              <w:jc w:val="both"/>
            </w:pPr>
            <w:r>
              <w:t xml:space="preserve">Вычисляются </w:t>
            </w:r>
            <w:r w:rsidRPr="003E515F">
              <w:t>модулем проверки решения на основе сравнения выбора игрока с заложенным виновным</w:t>
            </w:r>
            <w:r>
              <w:t>.</w:t>
            </w:r>
          </w:p>
        </w:tc>
      </w:tr>
      <w:tr w:rsidR="00087095" w14:paraId="3E173643" w14:textId="77777777" w:rsidTr="00B84BEA">
        <w:tc>
          <w:tcPr>
            <w:tcW w:w="5097" w:type="dxa"/>
          </w:tcPr>
          <w:p w14:paraId="6760FEFA" w14:textId="5AE565EE" w:rsidR="00087095" w:rsidRPr="0073593C" w:rsidRDefault="003E515F" w:rsidP="00903F2A">
            <w:pPr>
              <w:pStyle w:val="vgutTableText"/>
              <w:jc w:val="both"/>
            </w:pPr>
            <w:r w:rsidRPr="003E515F">
              <w:t>Лог решений по делам (</w:t>
            </w:r>
            <w:proofErr w:type="spellStart"/>
            <w:r w:rsidRPr="003E515F">
              <w:t>id</w:t>
            </w:r>
            <w:proofErr w:type="spellEnd"/>
            <w:r w:rsidRPr="003E515F">
              <w:t xml:space="preserve"> дела, выбор игрока, </w:t>
            </w:r>
            <w:proofErr w:type="gramStart"/>
            <w:r w:rsidRPr="003E515F">
              <w:t>верно</w:t>
            </w:r>
            <w:proofErr w:type="gramEnd"/>
            <w:r w:rsidRPr="003E515F">
              <w:t>/неверно)</w:t>
            </w:r>
          </w:p>
        </w:tc>
        <w:tc>
          <w:tcPr>
            <w:tcW w:w="5098" w:type="dxa"/>
          </w:tcPr>
          <w:p w14:paraId="0F229E15" w14:textId="39D09BF2" w:rsidR="00087095" w:rsidRPr="0073593C" w:rsidRDefault="007C4306" w:rsidP="00903F2A">
            <w:pPr>
              <w:pStyle w:val="vgutTableText"/>
              <w:jc w:val="both"/>
            </w:pPr>
            <w:r w:rsidRPr="007C4306">
              <w:t>Формируется системой автоматически по ходу игры; сохраняется в отдельный локальный файл (не связан с прогрессом прохождения) и накапливается между запусками для анализа разработчиком.</w:t>
            </w:r>
          </w:p>
        </w:tc>
      </w:tr>
      <w:tr w:rsidR="003E515F" w14:paraId="735C0CA1" w14:textId="77777777" w:rsidTr="00B84BEA">
        <w:tc>
          <w:tcPr>
            <w:tcW w:w="5097" w:type="dxa"/>
          </w:tcPr>
          <w:p w14:paraId="58CCC5E9" w14:textId="21E9FD5D" w:rsidR="003E515F" w:rsidRPr="003E515F" w:rsidRDefault="003E515F" w:rsidP="00903F2A">
            <w:pPr>
              <w:pStyle w:val="vgutTableText"/>
              <w:jc w:val="both"/>
            </w:pPr>
            <w:r w:rsidRPr="003E515F">
              <w:t>Описание контента для возрастной классификации</w:t>
            </w:r>
          </w:p>
        </w:tc>
        <w:tc>
          <w:tcPr>
            <w:tcW w:w="5098" w:type="dxa"/>
          </w:tcPr>
          <w:p w14:paraId="42D152A3" w14:textId="56A23185" w:rsidR="003E515F" w:rsidRDefault="003E515F" w:rsidP="00903F2A">
            <w:pPr>
              <w:pStyle w:val="vgutTableText"/>
              <w:jc w:val="both"/>
            </w:pPr>
            <w:r>
              <w:t>С</w:t>
            </w:r>
            <w:r w:rsidRPr="003E515F">
              <w:t>оставляется разработчиком вручную на основе содержания игры; передаётся внешнему регулятору вне системы.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697289AD" w:rsidR="003C2AA6" w:rsidRDefault="003C2AA6" w:rsidP="003C2AA6">
      <w:r>
        <w:t xml:space="preserve">Основные риски представлены в таблице </w:t>
      </w:r>
      <w:r w:rsidR="00C97BEE">
        <w:t>2</w:t>
      </w:r>
      <w:r>
        <w:t>.</w:t>
      </w:r>
    </w:p>
    <w:p w14:paraId="3BC8BAAD" w14:textId="6FD14519" w:rsidR="003C2AA6" w:rsidRPr="003C2AA6" w:rsidRDefault="003C2AA6" w:rsidP="003C2AA6">
      <w:pPr>
        <w:pStyle w:val="vgutTableName"/>
      </w:pPr>
      <w:r>
        <w:t xml:space="preserve">Таблица </w:t>
      </w:r>
      <w:r w:rsidR="00C97BEE">
        <w:t>2</w:t>
      </w:r>
      <w:r>
        <w:t xml:space="preserve"> – </w:t>
      </w:r>
      <w:r w:rsidR="00B0728F">
        <w:t>О</w:t>
      </w:r>
      <w:r>
        <w:t>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AB0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759119" w14:textId="5B12C421" w:rsidR="003C2AA6" w:rsidRPr="00C97BEE" w:rsidRDefault="003C2AA6" w:rsidP="00C97BEE">
            <w:pPr>
              <w:pStyle w:val="vgutTableText"/>
              <w:jc w:val="center"/>
            </w:pPr>
            <w:r w:rsidRPr="00C97BEE">
              <w:t>Причина</w:t>
            </w:r>
          </w:p>
        </w:tc>
        <w:tc>
          <w:tcPr>
            <w:tcW w:w="5098" w:type="dxa"/>
          </w:tcPr>
          <w:p w14:paraId="394C1AB0" w14:textId="210DA270" w:rsidR="003C2AA6" w:rsidRPr="00C97BEE" w:rsidRDefault="003C2AA6" w:rsidP="00C97BEE">
            <w:pPr>
              <w:pStyle w:val="vgutTableText"/>
              <w:jc w:val="center"/>
            </w:pPr>
            <w:r w:rsidRPr="00C97BEE">
              <w:t>Последствие</w:t>
            </w:r>
          </w:p>
        </w:tc>
      </w:tr>
      <w:tr w:rsidR="00087095" w14:paraId="279FA458" w14:textId="77777777" w:rsidTr="00224149">
        <w:tc>
          <w:tcPr>
            <w:tcW w:w="5097" w:type="dxa"/>
          </w:tcPr>
          <w:p w14:paraId="04C33AA4" w14:textId="12F42EC1" w:rsidR="00087095" w:rsidRDefault="00C97BEE" w:rsidP="00903F2A">
            <w:pPr>
              <w:pStyle w:val="vgutTableText"/>
              <w:jc w:val="both"/>
            </w:pPr>
            <w:r w:rsidRPr="00C97BEE">
              <w:t>Пул улик и связок</w:t>
            </w:r>
            <w:r>
              <w:t xml:space="preserve"> </w:t>
            </w:r>
            <w:r w:rsidRPr="00C97BEE">
              <w:t>составлен небрежно (мало вариаций, повторяющиеся формулировки)</w:t>
            </w:r>
          </w:p>
        </w:tc>
        <w:tc>
          <w:tcPr>
            <w:tcW w:w="5098" w:type="dxa"/>
          </w:tcPr>
          <w:p w14:paraId="50AD68F0" w14:textId="0AF26FC0" w:rsidR="00087095" w:rsidRDefault="00903F2A" w:rsidP="00903F2A">
            <w:pPr>
              <w:pStyle w:val="vgutTableText"/>
              <w:jc w:val="both"/>
            </w:pPr>
            <w:r w:rsidRPr="00903F2A">
              <w:t>Разные сгенерированные дела ощущаются игроком как одинаковые, теряется реиграбельность и интерес к повторным прохождениям</w:t>
            </w:r>
          </w:p>
        </w:tc>
      </w:tr>
      <w:tr w:rsidR="00087095" w14:paraId="32A0FF5B" w14:textId="77777777" w:rsidTr="00224149">
        <w:tc>
          <w:tcPr>
            <w:tcW w:w="5097" w:type="dxa"/>
          </w:tcPr>
          <w:p w14:paraId="32707FB0" w14:textId="3B243248" w:rsidR="00087095" w:rsidRDefault="00903F2A" w:rsidP="00903F2A">
            <w:pPr>
              <w:pStyle w:val="vgutTableText"/>
              <w:jc w:val="both"/>
            </w:pPr>
            <w:r w:rsidRPr="00903F2A">
              <w:t>Ошибка в логике генератора при сборке связок</w:t>
            </w:r>
          </w:p>
        </w:tc>
        <w:tc>
          <w:tcPr>
            <w:tcW w:w="5098" w:type="dxa"/>
          </w:tcPr>
          <w:p w14:paraId="20DF53DD" w14:textId="1C2904A3" w:rsidR="00087095" w:rsidRDefault="00903F2A" w:rsidP="00903F2A">
            <w:pPr>
              <w:pStyle w:val="vgutTableText"/>
              <w:jc w:val="both"/>
            </w:pPr>
            <w:r w:rsidRPr="00903F2A">
              <w:t>Может собраться дело, где виновного нельзя однозначно определить по уликам</w:t>
            </w:r>
            <w:r>
              <w:t>. И</w:t>
            </w:r>
            <w:r w:rsidRPr="00903F2A">
              <w:t>грок обвиняется в ошибке несправедливо, теряется доверие к честности игры</w:t>
            </w:r>
          </w:p>
        </w:tc>
      </w:tr>
      <w:tr w:rsidR="00087095" w14:paraId="649F0140" w14:textId="77777777" w:rsidTr="00224149">
        <w:tc>
          <w:tcPr>
            <w:tcW w:w="5097" w:type="dxa"/>
          </w:tcPr>
          <w:p w14:paraId="65711721" w14:textId="21D429C4" w:rsidR="00087095" w:rsidRDefault="00903F2A" w:rsidP="00903F2A">
            <w:pPr>
              <w:pStyle w:val="vgutTableText"/>
              <w:jc w:val="both"/>
            </w:pPr>
            <w:r w:rsidRPr="00903F2A">
              <w:t>Слишком низкий порог ошибок для увольнения персонажа</w:t>
            </w:r>
          </w:p>
        </w:tc>
        <w:tc>
          <w:tcPr>
            <w:tcW w:w="5098" w:type="dxa"/>
          </w:tcPr>
          <w:p w14:paraId="3E913B5C" w14:textId="122599C2" w:rsidR="00087095" w:rsidRDefault="00903F2A" w:rsidP="00903F2A">
            <w:pPr>
              <w:pStyle w:val="vgutTableText"/>
              <w:jc w:val="both"/>
            </w:pPr>
            <w:r w:rsidRPr="00903F2A">
              <w:t>Новый игрок быстро теряет прогресс и бросает игру на раннем этапе, не успев освоиться с механикой</w:t>
            </w:r>
          </w:p>
        </w:tc>
      </w:tr>
      <w:tr w:rsidR="00087095" w14:paraId="581AD0E1" w14:textId="77777777" w:rsidTr="00224149">
        <w:tc>
          <w:tcPr>
            <w:tcW w:w="5097" w:type="dxa"/>
          </w:tcPr>
          <w:p w14:paraId="42FFE35E" w14:textId="0593FF46" w:rsidR="00087095" w:rsidRDefault="00903F2A" w:rsidP="00903F2A">
            <w:pPr>
              <w:pStyle w:val="vgutTableText"/>
              <w:jc w:val="both"/>
            </w:pPr>
            <w:r w:rsidRPr="00903F2A">
              <w:t>Наём информатора слишком дешёвый или даёт слишком точную подсказку</w:t>
            </w:r>
          </w:p>
        </w:tc>
        <w:tc>
          <w:tcPr>
            <w:tcW w:w="5098" w:type="dxa"/>
          </w:tcPr>
          <w:p w14:paraId="6DC2754C" w14:textId="1342D121" w:rsidR="00087095" w:rsidRDefault="00903F2A" w:rsidP="00903F2A">
            <w:pPr>
              <w:pStyle w:val="vgutTableText"/>
              <w:jc w:val="both"/>
            </w:pPr>
            <w:r>
              <w:t>И</w:t>
            </w:r>
            <w:r w:rsidRPr="00903F2A">
              <w:t>грок просто покупает готовый ответ вместо анализа улик</w:t>
            </w:r>
            <w:r>
              <w:t>, из-за чего дедуктивная часть теряет смысл</w:t>
            </w:r>
          </w:p>
        </w:tc>
      </w:tr>
      <w:tr w:rsidR="00087095" w14:paraId="69E1479D" w14:textId="77777777" w:rsidTr="00224149">
        <w:tc>
          <w:tcPr>
            <w:tcW w:w="5097" w:type="dxa"/>
          </w:tcPr>
          <w:p w14:paraId="17CC33B6" w14:textId="2DC2BC91" w:rsidR="00087095" w:rsidRDefault="00F44BFF" w:rsidP="00903F2A">
            <w:pPr>
              <w:pStyle w:val="vgutTableText"/>
              <w:jc w:val="both"/>
            </w:pPr>
            <w:r w:rsidRPr="00903F2A">
              <w:t>Недостаточное тестирование жуткого контента на разных игроках перед показом</w:t>
            </w:r>
          </w:p>
        </w:tc>
        <w:tc>
          <w:tcPr>
            <w:tcW w:w="5098" w:type="dxa"/>
          </w:tcPr>
          <w:p w14:paraId="0FE89D25" w14:textId="4C18C7CD" w:rsidR="00087095" w:rsidRDefault="00F44BFF" w:rsidP="00903F2A">
            <w:pPr>
              <w:pStyle w:val="vgutTableText"/>
              <w:jc w:val="both"/>
            </w:pPr>
            <w:r w:rsidRPr="00903F2A">
              <w:t>Часть контента может оказаться либо слишком мягкой (не создаёт нужного напряжения), либо чрезмерно тревожной для целевой аудитории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423B707E" w14:textId="65D29FCF" w:rsidR="00087095" w:rsidRDefault="00660FA2" w:rsidP="00087095">
      <w:r w:rsidRPr="00660FA2">
        <w:t>Система не обрабатывает чувствительные данные</w:t>
      </w:r>
      <w:r>
        <w:t xml:space="preserve"> такие как </w:t>
      </w:r>
      <w:r w:rsidRPr="00660FA2">
        <w:t>персональные данные игрока</w:t>
      </w:r>
      <w:r>
        <w:t xml:space="preserve">, </w:t>
      </w:r>
      <w:r w:rsidRPr="00660FA2">
        <w:t>коммерческую тайну или служебную информацию</w:t>
      </w:r>
      <w:r>
        <w:t>. Т</w:t>
      </w:r>
      <w:r w:rsidRPr="00660FA2">
        <w:t>ребования 152-ФЗ «О персональных данных»</w:t>
      </w:r>
      <w:r>
        <w:t xml:space="preserve"> </w:t>
      </w:r>
      <w:r w:rsidRPr="00660FA2">
        <w:t>на систему не распространяются.</w:t>
      </w:r>
    </w:p>
    <w:p w14:paraId="10A921FF" w14:textId="15CABC8A" w:rsidR="00660FA2" w:rsidRDefault="00660FA2" w:rsidP="00087095">
      <w:r>
        <w:t xml:space="preserve">Потенциальный вред: </w:t>
      </w:r>
    </w:p>
    <w:p w14:paraId="5E8EDAB4" w14:textId="2666ED72" w:rsidR="00087095" w:rsidRDefault="00660FA2" w:rsidP="00B4470A">
      <w:pPr>
        <w:pStyle w:val="a0"/>
        <w:numPr>
          <w:ilvl w:val="0"/>
          <w:numId w:val="7"/>
        </w:numPr>
        <w:ind w:left="0" w:firstLine="900"/>
        <w:contextualSpacing w:val="0"/>
      </w:pPr>
      <w:r w:rsidRPr="00660FA2">
        <w:t>если внешность или манера речи подозреваемого систематически совпадают с его виновностью, игрок начинает угадывать ответ по внешним признакам вместо анализа улик</w:t>
      </w:r>
      <w:r>
        <w:t>. Э</w:t>
      </w:r>
      <w:r w:rsidRPr="00660FA2">
        <w:t>то ломает основную механику игры</w:t>
      </w:r>
      <w:r>
        <w:rPr>
          <w:lang w:val="en-US"/>
        </w:rPr>
        <w:t>;</w:t>
      </w:r>
    </w:p>
    <w:p w14:paraId="29690E73" w14:textId="6B34E0A9" w:rsidR="00087095" w:rsidRDefault="00660FA2" w:rsidP="00B4470A">
      <w:pPr>
        <w:pStyle w:val="a0"/>
        <w:numPr>
          <w:ilvl w:val="0"/>
          <w:numId w:val="7"/>
        </w:numPr>
        <w:ind w:left="0" w:firstLine="900"/>
        <w:contextualSpacing w:val="0"/>
      </w:pPr>
      <w:r w:rsidRPr="00660FA2">
        <w:t>пугающий/тревожный игровой контент может оказать нежелательное психологическое воздействие на чувствительных игроков, включая несовершеннолетних, при отсутствии предупреждения о содержании.</w:t>
      </w:r>
    </w:p>
    <w:p w14:paraId="5A9BF6B1" w14:textId="77777777" w:rsidR="00087095" w:rsidRDefault="00087095" w:rsidP="00087095">
      <w:pPr>
        <w:spacing w:before="0"/>
        <w:contextualSpacing w:val="0"/>
      </w:pPr>
      <w:r>
        <w:t>Правовые ограничения:</w:t>
      </w:r>
    </w:p>
    <w:p w14:paraId="591C0996" w14:textId="6866EB1B" w:rsidR="00660FA2" w:rsidRDefault="00660FA2" w:rsidP="00B4470A">
      <w:pPr>
        <w:pStyle w:val="a0"/>
        <w:numPr>
          <w:ilvl w:val="0"/>
          <w:numId w:val="8"/>
        </w:numPr>
        <w:ind w:left="0" w:firstLine="900"/>
        <w:contextualSpacing w:val="0"/>
      </w:pPr>
      <w:r w:rsidRPr="00660FA2">
        <w:t>запрет на использование образов реальных, узнаваемых людей в качестве подозреваемых, жертв или преступников все персонажи должны быть полностью вымышленными</w:t>
      </w:r>
      <w:r>
        <w:t xml:space="preserve"> (</w:t>
      </w:r>
      <w:r w:rsidRPr="00660FA2">
        <w:t>ст. 152.1 ГК РФ «Охрана изображения гражданина»</w:t>
      </w:r>
      <w:r>
        <w:t>)</w:t>
      </w:r>
      <w:r w:rsidRPr="00660FA2">
        <w:t>;</w:t>
      </w:r>
    </w:p>
    <w:p w14:paraId="25AC25FE" w14:textId="329C3E13" w:rsidR="00087095" w:rsidRDefault="00660FA2" w:rsidP="00B4470A">
      <w:pPr>
        <w:pStyle w:val="a0"/>
        <w:numPr>
          <w:ilvl w:val="0"/>
          <w:numId w:val="8"/>
        </w:numPr>
        <w:ind w:left="0" w:firstLine="900"/>
        <w:contextualSpacing w:val="0"/>
      </w:pPr>
      <w:r w:rsidRPr="00660FA2">
        <w:t>запрет на распространение сведений, порочащих честь, достоинство и деловую репутацию реальных лиц или организаций</w:t>
      </w:r>
      <w:r>
        <w:t>. С</w:t>
      </w:r>
      <w:r w:rsidRPr="00660FA2">
        <w:t>южеты дел не должны воспроизводить реальные резонансные или нераскрытые преступления с узнаваемыми фигурантами</w:t>
      </w:r>
      <w:r>
        <w:t xml:space="preserve"> (</w:t>
      </w:r>
      <w:r w:rsidRPr="00660FA2">
        <w:t>ст. 152 ГК РФ</w:t>
      </w:r>
      <w:r>
        <w:t xml:space="preserve"> «</w:t>
      </w:r>
      <w:r w:rsidRPr="00660FA2">
        <w:t>Защита чести, достоинства и деловой репутации</w:t>
      </w:r>
      <w:r>
        <w:t>»)</w:t>
      </w:r>
      <w:r w:rsidR="00087095">
        <w:t>;</w:t>
      </w:r>
    </w:p>
    <w:p w14:paraId="583A37E5" w14:textId="577FC21F" w:rsidR="00087095" w:rsidRDefault="002F6F40" w:rsidP="00B4470A">
      <w:pPr>
        <w:pStyle w:val="a0"/>
        <w:numPr>
          <w:ilvl w:val="0"/>
          <w:numId w:val="8"/>
        </w:numPr>
        <w:ind w:left="0" w:firstLine="900"/>
        <w:contextualSpacing w:val="0"/>
      </w:pPr>
      <w:r w:rsidRPr="002F6F40">
        <w:t xml:space="preserve">запрет на использование персонажей, локаций и элементов сеттинга </w:t>
      </w:r>
      <w:proofErr w:type="gramStart"/>
      <w:r w:rsidRPr="002F6F40">
        <w:t>из чужих франшиз</w:t>
      </w:r>
      <w:proofErr w:type="gramEnd"/>
      <w:r>
        <w:t xml:space="preserve"> защищенных авторским правом</w:t>
      </w:r>
      <w:r w:rsidR="00087095">
        <w:t>;</w:t>
      </w:r>
    </w:p>
    <w:p w14:paraId="2AFBBCBD" w14:textId="304B3253" w:rsidR="003C2AA6" w:rsidRDefault="002F6F40" w:rsidP="002F6F40">
      <w:pPr>
        <w:pStyle w:val="a0"/>
        <w:numPr>
          <w:ilvl w:val="0"/>
          <w:numId w:val="8"/>
        </w:numPr>
        <w:ind w:left="0" w:firstLine="900"/>
        <w:contextualSpacing w:val="0"/>
      </w:pPr>
      <w:r w:rsidRPr="002F6F40">
        <w:t>обязательное информирование о содержании (тревожные/пугающие темы) для соответствия требованиям №436</w:t>
      </w:r>
      <w:r>
        <w:t xml:space="preserve">-ФЗ </w:t>
      </w:r>
      <w:r w:rsidRPr="002F6F40">
        <w:t>«О защите детей от информации, причиняющей вред их здоровью и развитию»</w:t>
      </w:r>
      <w:r>
        <w:t>.</w:t>
      </w:r>
      <w:r w:rsidR="003C2AA6"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4A8E696F" w:rsidR="00B84BEA" w:rsidRDefault="00087095" w:rsidP="00B84BEA">
      <w:r>
        <w:t xml:space="preserve">Первичные требования располагаются в таблице </w:t>
      </w:r>
      <w:r w:rsidR="00B0728F">
        <w:t>3</w:t>
      </w:r>
      <w:r>
        <w:t>.</w:t>
      </w:r>
    </w:p>
    <w:p w14:paraId="7F541B3B" w14:textId="3D1F00A6" w:rsidR="00087095" w:rsidRPr="00B84BEA" w:rsidRDefault="00087095" w:rsidP="00087095">
      <w:pPr>
        <w:ind w:firstLine="0"/>
      </w:pPr>
      <w:r>
        <w:t xml:space="preserve">Таблица </w:t>
      </w:r>
      <w:r w:rsidR="00B0728F">
        <w:t>3</w:t>
      </w:r>
      <w:r>
        <w:t xml:space="preserve"> – </w:t>
      </w:r>
      <w:r w:rsidR="00B0728F">
        <w:t>П</w:t>
      </w:r>
      <w:r>
        <w:t>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6629DB0E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B2B1F27" w14:textId="59D744DF" w:rsidR="003C2AA6" w:rsidRPr="00B0728F" w:rsidRDefault="003C2AA6" w:rsidP="00B0728F">
            <w:pPr>
              <w:pStyle w:val="vgutTableText"/>
              <w:jc w:val="center"/>
            </w:pPr>
            <w:r w:rsidRPr="00B0728F">
              <w:t>Требования</w:t>
            </w:r>
          </w:p>
        </w:tc>
        <w:tc>
          <w:tcPr>
            <w:tcW w:w="5098" w:type="dxa"/>
          </w:tcPr>
          <w:p w14:paraId="40570A10" w14:textId="546FB3F8" w:rsidR="003C2AA6" w:rsidRPr="00B0728F" w:rsidRDefault="003C2AA6" w:rsidP="00B0728F">
            <w:pPr>
              <w:pStyle w:val="vgutTableText"/>
              <w:jc w:val="center"/>
            </w:pPr>
            <w:r w:rsidRPr="00B0728F">
              <w:t>Критерий проверки</w:t>
            </w:r>
          </w:p>
        </w:tc>
      </w:tr>
      <w:tr w:rsidR="00087095" w14:paraId="3BB28A18" w14:textId="77777777" w:rsidTr="003C2AA6">
        <w:tc>
          <w:tcPr>
            <w:tcW w:w="5097" w:type="dxa"/>
          </w:tcPr>
          <w:p w14:paraId="6EC5A0B8" w14:textId="3EA75C1B" w:rsidR="00087095" w:rsidRPr="00B84BEA" w:rsidRDefault="00B0728F" w:rsidP="00B0728F">
            <w:pPr>
              <w:pStyle w:val="vgutTableText"/>
              <w:jc w:val="both"/>
            </w:pPr>
            <w:r w:rsidRPr="00B0728F">
              <w:t xml:space="preserve">Система должна генерировать игровой день из </w:t>
            </w:r>
            <w:r>
              <w:t>серии</w:t>
            </w:r>
            <w:r w:rsidRPr="00B0728F">
              <w:t xml:space="preserve"> дел, где к виновному в каждом деле ведёт ровно одна цепочка улик</w:t>
            </w:r>
          </w:p>
        </w:tc>
        <w:tc>
          <w:tcPr>
            <w:tcW w:w="5098" w:type="dxa"/>
          </w:tcPr>
          <w:p w14:paraId="2EB39D9E" w14:textId="65A71611" w:rsidR="00087095" w:rsidRPr="00B84BEA" w:rsidRDefault="00B0728F" w:rsidP="00B0728F">
            <w:pPr>
              <w:pStyle w:val="vgutTableText"/>
              <w:jc w:val="both"/>
            </w:pPr>
            <w:r w:rsidRPr="00B0728F">
              <w:t>При ручной проверке 20 сгенерированных дел ни одно не имеет более одного логически обоснованного виновного</w:t>
            </w:r>
          </w:p>
        </w:tc>
      </w:tr>
      <w:tr w:rsidR="00087095" w14:paraId="312F042A" w14:textId="77777777" w:rsidTr="003C2AA6">
        <w:tc>
          <w:tcPr>
            <w:tcW w:w="5097" w:type="dxa"/>
          </w:tcPr>
          <w:p w14:paraId="4B689070" w14:textId="3C2EFE7A" w:rsidR="00087095" w:rsidRPr="00B84BEA" w:rsidRDefault="00B0728F" w:rsidP="00B0728F">
            <w:pPr>
              <w:pStyle w:val="vgutTableText"/>
              <w:jc w:val="both"/>
            </w:pPr>
            <w:r w:rsidRPr="00B0728F">
              <w:t>Система должна показывать результат по каждому делу только на итоговом экране дня, без промежуточного фидбэка в процессе расследования</w:t>
            </w:r>
          </w:p>
        </w:tc>
        <w:tc>
          <w:tcPr>
            <w:tcW w:w="5098" w:type="dxa"/>
          </w:tcPr>
          <w:p w14:paraId="0579EABD" w14:textId="7530273F" w:rsidR="00087095" w:rsidRPr="00B84BEA" w:rsidRDefault="00B0728F" w:rsidP="00B0728F">
            <w:pPr>
              <w:pStyle w:val="vgutTableText"/>
              <w:jc w:val="both"/>
            </w:pPr>
            <w:r w:rsidRPr="00B0728F">
              <w:t xml:space="preserve">В ходе прохождения дня </w:t>
            </w:r>
            <w:proofErr w:type="gramStart"/>
            <w:r w:rsidRPr="00B0728F">
              <w:t>статус верно</w:t>
            </w:r>
            <w:proofErr w:type="gramEnd"/>
            <w:r w:rsidRPr="00B0728F">
              <w:t xml:space="preserve">/неверно по делу не отображается до завершения </w:t>
            </w:r>
            <w:r>
              <w:t>всей серии дел</w:t>
            </w:r>
          </w:p>
        </w:tc>
      </w:tr>
      <w:tr w:rsidR="00087095" w14:paraId="3480218A" w14:textId="77777777" w:rsidTr="003C2AA6">
        <w:tc>
          <w:tcPr>
            <w:tcW w:w="5097" w:type="dxa"/>
          </w:tcPr>
          <w:p w14:paraId="73BF9F3D" w14:textId="6B45052D" w:rsidR="00087095" w:rsidRPr="00B84BEA" w:rsidRDefault="00B0728F" w:rsidP="00B0728F">
            <w:pPr>
              <w:pStyle w:val="vgutTableText"/>
              <w:jc w:val="both"/>
            </w:pPr>
            <w:r w:rsidRPr="00B0728F">
              <w:t>Система должна увольнять персонажа при накоплении заданного порога ошибок за игру</w:t>
            </w:r>
          </w:p>
        </w:tc>
        <w:tc>
          <w:tcPr>
            <w:tcW w:w="5098" w:type="dxa"/>
          </w:tcPr>
          <w:p w14:paraId="194CDB27" w14:textId="13F912FB" w:rsidR="00087095" w:rsidRPr="00B84BEA" w:rsidRDefault="00B0728F" w:rsidP="00B0728F">
            <w:pPr>
              <w:pStyle w:val="vgutTableText"/>
              <w:jc w:val="both"/>
            </w:pPr>
            <w:r w:rsidRPr="00B0728F">
              <w:t xml:space="preserve">При </w:t>
            </w:r>
            <w:r>
              <w:t xml:space="preserve">совершении последней допустимой </w:t>
            </w:r>
            <w:r w:rsidRPr="00B0728F">
              <w:t>ошибк</w:t>
            </w:r>
            <w:r>
              <w:t>и</w:t>
            </w:r>
            <w:r w:rsidRPr="00B0728F">
              <w:t xml:space="preserve"> в разных днях игра завершается экраном увольнения</w:t>
            </w:r>
          </w:p>
        </w:tc>
      </w:tr>
      <w:tr w:rsidR="00087095" w14:paraId="52EA7B7A" w14:textId="77777777" w:rsidTr="003C2AA6">
        <w:tc>
          <w:tcPr>
            <w:tcW w:w="5097" w:type="dxa"/>
          </w:tcPr>
          <w:p w14:paraId="329371B7" w14:textId="0D473A41" w:rsidR="00087095" w:rsidRPr="00B84BEA" w:rsidRDefault="00B0728F" w:rsidP="00B0728F">
            <w:pPr>
              <w:pStyle w:val="vgutTableText"/>
              <w:jc w:val="both"/>
            </w:pPr>
            <w:r w:rsidRPr="00B0728F">
              <w:t>Система должна начислять игроку деньги по итогам дня в зависимости от числа верно решённых дел</w:t>
            </w:r>
          </w:p>
        </w:tc>
        <w:tc>
          <w:tcPr>
            <w:tcW w:w="5098" w:type="dxa"/>
          </w:tcPr>
          <w:p w14:paraId="5D7E575D" w14:textId="3202220D" w:rsidR="00087095" w:rsidRPr="00B84BEA" w:rsidRDefault="007C4306" w:rsidP="00B0728F">
            <w:pPr>
              <w:pStyle w:val="vgutTableText"/>
              <w:jc w:val="both"/>
            </w:pPr>
            <w:r w:rsidRPr="007C4306">
              <w:t>Итоговая сумма растёт вместе с количеством верно решённых дел за день</w:t>
            </w:r>
          </w:p>
        </w:tc>
      </w:tr>
      <w:tr w:rsidR="00087095" w14:paraId="248051EA" w14:textId="77777777" w:rsidTr="003C2AA6">
        <w:tc>
          <w:tcPr>
            <w:tcW w:w="5097" w:type="dxa"/>
          </w:tcPr>
          <w:p w14:paraId="3212B9FB" w14:textId="67E1874B" w:rsidR="00087095" w:rsidRPr="00B84BEA" w:rsidRDefault="00B0728F" w:rsidP="00B0728F">
            <w:pPr>
              <w:pStyle w:val="vgutTableText"/>
              <w:jc w:val="both"/>
            </w:pPr>
            <w:r w:rsidRPr="00B0728F">
              <w:t>Система должна позволять нанять информатора за игровую валюту не более одного раза на дело</w:t>
            </w:r>
          </w:p>
        </w:tc>
        <w:tc>
          <w:tcPr>
            <w:tcW w:w="5098" w:type="dxa"/>
          </w:tcPr>
          <w:p w14:paraId="1375AD26" w14:textId="340EB271" w:rsidR="00087095" w:rsidRPr="00B84BEA" w:rsidRDefault="00B0728F" w:rsidP="00B0728F">
            <w:pPr>
              <w:pStyle w:val="vgutTableText"/>
              <w:jc w:val="both"/>
            </w:pPr>
            <w:r w:rsidRPr="00B0728F">
              <w:t>После найма информатора повторный наём в этом же деле недоступен</w:t>
            </w:r>
          </w:p>
        </w:tc>
      </w:tr>
      <w:tr w:rsidR="00087095" w14:paraId="2151CAFB" w14:textId="77777777" w:rsidTr="003C2AA6">
        <w:tc>
          <w:tcPr>
            <w:tcW w:w="5097" w:type="dxa"/>
          </w:tcPr>
          <w:p w14:paraId="69CD6CDD" w14:textId="234738D6" w:rsidR="00087095" w:rsidRPr="00B84BEA" w:rsidRDefault="00CD4BC8" w:rsidP="00B0728F">
            <w:pPr>
              <w:pStyle w:val="vgutTableText"/>
              <w:jc w:val="both"/>
            </w:pPr>
            <w:r w:rsidRPr="00CD4BC8">
              <w:t>Система не должна сохранять прогресс текущего прохождения (день, деньги, число ошибок) при выходе из игры новый запуск начинает игру с 1-го дня</w:t>
            </w:r>
          </w:p>
        </w:tc>
        <w:tc>
          <w:tcPr>
            <w:tcW w:w="5098" w:type="dxa"/>
          </w:tcPr>
          <w:p w14:paraId="08D65399" w14:textId="132E03B7" w:rsidR="00087095" w:rsidRPr="00B84BEA" w:rsidRDefault="00CD4BC8" w:rsidP="00B0728F">
            <w:pPr>
              <w:pStyle w:val="vgutTableText"/>
              <w:jc w:val="both"/>
            </w:pPr>
            <w:r w:rsidRPr="00CD4BC8">
              <w:t>После закрытия и повторного открытия игры отображается экран нового прохождения, а не сохранённое состояние дня</w:t>
            </w:r>
          </w:p>
        </w:tc>
      </w:tr>
      <w:tr w:rsidR="00087095" w14:paraId="7A0F13CC" w14:textId="77777777" w:rsidTr="003C2AA6">
        <w:tc>
          <w:tcPr>
            <w:tcW w:w="5097" w:type="dxa"/>
          </w:tcPr>
          <w:p w14:paraId="59E4D413" w14:textId="7F6CF603" w:rsidR="00087095" w:rsidRPr="00B84BEA" w:rsidRDefault="00CD4BC8" w:rsidP="00B0728F">
            <w:pPr>
              <w:pStyle w:val="vgutTableText"/>
              <w:jc w:val="both"/>
            </w:pPr>
            <w:r w:rsidRPr="00CD4BC8">
              <w:t>Система должна показывать экран предупреждения о содержании (тревожные/пугающие темы) при каждом запуске игры, перед переходом в меню</w:t>
            </w:r>
          </w:p>
        </w:tc>
        <w:tc>
          <w:tcPr>
            <w:tcW w:w="5098" w:type="dxa"/>
          </w:tcPr>
          <w:p w14:paraId="3AA8D563" w14:textId="4DF84E4E" w:rsidR="00087095" w:rsidRPr="00B84BEA" w:rsidRDefault="00CD4BC8" w:rsidP="00B0728F">
            <w:pPr>
              <w:pStyle w:val="vgutTableText"/>
              <w:jc w:val="both"/>
            </w:pPr>
            <w:r w:rsidRPr="00CD4BC8">
              <w:t>При открытии игры экран предупреждения отображается несколько секунд, после чего автоматически происходит переход в меню</w:t>
            </w:r>
          </w:p>
        </w:tc>
      </w:tr>
    </w:tbl>
    <w:p w14:paraId="54062521" w14:textId="77777777" w:rsidR="003C2AA6" w:rsidRPr="003C2AA6" w:rsidRDefault="003C2AA6" w:rsidP="003C2AA6"/>
    <w:p w14:paraId="7FA52808" w14:textId="77777777" w:rsidR="003C2AA6" w:rsidRPr="003C2AA6" w:rsidRDefault="003C2AA6" w:rsidP="003C2AA6"/>
    <w:p w14:paraId="19546D74" w14:textId="77777777" w:rsidR="00DC3ACD" w:rsidRPr="00DC3ACD" w:rsidRDefault="00DC3ACD" w:rsidP="00DC3ACD"/>
    <w:p w14:paraId="1F81E5C1" w14:textId="77777777" w:rsidR="00DC3ACD" w:rsidRPr="00DC3ACD" w:rsidRDefault="00DC3ACD" w:rsidP="00DC3ACD"/>
    <w:p w14:paraId="6A71D61D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AECF" w14:textId="77777777" w:rsidR="00221ED1" w:rsidRDefault="00221ED1">
      <w:pPr>
        <w:spacing w:before="0" w:line="240" w:lineRule="auto"/>
      </w:pPr>
      <w:r>
        <w:separator/>
      </w:r>
    </w:p>
  </w:endnote>
  <w:endnote w:type="continuationSeparator" w:id="0">
    <w:p w14:paraId="4C1757DE" w14:textId="77777777" w:rsidR="00221ED1" w:rsidRDefault="00221ED1">
      <w:pPr>
        <w:spacing w:before="0" w:line="240" w:lineRule="auto"/>
      </w:pPr>
      <w:r>
        <w:continuationSeparator/>
      </w:r>
    </w:p>
  </w:endnote>
  <w:endnote w:type="continuationNotice" w:id="1">
    <w:p w14:paraId="33A0FC14" w14:textId="77777777" w:rsidR="00221ED1" w:rsidRDefault="00221ED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3FD50" w14:textId="77777777" w:rsidR="00221ED1" w:rsidRDefault="00221ED1" w:rsidP="00990EAC">
      <w:pPr>
        <w:spacing w:before="0" w:line="240" w:lineRule="auto"/>
      </w:pPr>
      <w:r>
        <w:separator/>
      </w:r>
    </w:p>
  </w:footnote>
  <w:footnote w:type="continuationSeparator" w:id="0">
    <w:p w14:paraId="14AE21A8" w14:textId="77777777" w:rsidR="00221ED1" w:rsidRDefault="00221ED1" w:rsidP="00990EAC">
      <w:pPr>
        <w:spacing w:before="0" w:line="240" w:lineRule="auto"/>
      </w:pPr>
      <w:r>
        <w:continuationSeparator/>
      </w:r>
    </w:p>
  </w:footnote>
  <w:footnote w:type="continuationNotice" w:id="1">
    <w:p w14:paraId="0134B608" w14:textId="77777777" w:rsidR="00221ED1" w:rsidRDefault="00221ED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BF11FE8"/>
    <w:multiLevelType w:val="hybridMultilevel"/>
    <w:tmpl w:val="701EA93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E1376B6"/>
    <w:multiLevelType w:val="hybridMultilevel"/>
    <w:tmpl w:val="02888BA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04375072">
    <w:abstractNumId w:val="3"/>
  </w:num>
  <w:num w:numId="2" w16cid:durableId="1927881938">
    <w:abstractNumId w:val="0"/>
  </w:num>
  <w:num w:numId="3" w16cid:durableId="648217861">
    <w:abstractNumId w:val="4"/>
  </w:num>
  <w:num w:numId="4" w16cid:durableId="2030139335">
    <w:abstractNumId w:val="1"/>
  </w:num>
  <w:num w:numId="5" w16cid:durableId="1104881844">
    <w:abstractNumId w:val="2"/>
  </w:num>
  <w:num w:numId="6" w16cid:durableId="1576667642">
    <w:abstractNumId w:val="1"/>
    <w:lvlOverride w:ilvl="0">
      <w:startOverride w:val="1"/>
    </w:lvlOverride>
  </w:num>
  <w:num w:numId="7" w16cid:durableId="574972606">
    <w:abstractNumId w:val="6"/>
  </w:num>
  <w:num w:numId="8" w16cid:durableId="180449603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095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922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1ED1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3236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0611"/>
    <w:rsid w:val="002F15DD"/>
    <w:rsid w:val="002F5C8A"/>
    <w:rsid w:val="002F6F40"/>
    <w:rsid w:val="00303DC8"/>
    <w:rsid w:val="0030412D"/>
    <w:rsid w:val="00307BA0"/>
    <w:rsid w:val="00311E97"/>
    <w:rsid w:val="00312254"/>
    <w:rsid w:val="00312F95"/>
    <w:rsid w:val="00313673"/>
    <w:rsid w:val="00317B1A"/>
    <w:rsid w:val="00317BF7"/>
    <w:rsid w:val="00323F6E"/>
    <w:rsid w:val="00326605"/>
    <w:rsid w:val="00333B94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05C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15F"/>
    <w:rsid w:val="003E58AE"/>
    <w:rsid w:val="003E72CD"/>
    <w:rsid w:val="003F31E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16F50"/>
    <w:rsid w:val="005174B1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45B2F"/>
    <w:rsid w:val="005524E9"/>
    <w:rsid w:val="00554344"/>
    <w:rsid w:val="00555E69"/>
    <w:rsid w:val="005569C3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2CC6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4D68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0FA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27F21"/>
    <w:rsid w:val="00740C42"/>
    <w:rsid w:val="00741EC2"/>
    <w:rsid w:val="00742650"/>
    <w:rsid w:val="00744313"/>
    <w:rsid w:val="007445A3"/>
    <w:rsid w:val="00747AA0"/>
    <w:rsid w:val="00751276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4306"/>
    <w:rsid w:val="007C5DA6"/>
    <w:rsid w:val="007C648D"/>
    <w:rsid w:val="007C6517"/>
    <w:rsid w:val="007D189A"/>
    <w:rsid w:val="007D18D6"/>
    <w:rsid w:val="007D1C61"/>
    <w:rsid w:val="007E1E88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16BA8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7467B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3F2A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0728F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70A"/>
    <w:rsid w:val="00B526E5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3BE8"/>
    <w:rsid w:val="00B756A0"/>
    <w:rsid w:val="00B775B6"/>
    <w:rsid w:val="00B82A85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7F17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97BEE"/>
    <w:rsid w:val="00CA1402"/>
    <w:rsid w:val="00CA462A"/>
    <w:rsid w:val="00CA46E3"/>
    <w:rsid w:val="00CA5C89"/>
    <w:rsid w:val="00CB0DC3"/>
    <w:rsid w:val="00CB1422"/>
    <w:rsid w:val="00CB211A"/>
    <w:rsid w:val="00CC0EF3"/>
    <w:rsid w:val="00CC36A6"/>
    <w:rsid w:val="00CC3B6C"/>
    <w:rsid w:val="00CD1405"/>
    <w:rsid w:val="00CD462B"/>
    <w:rsid w:val="00CD4BC8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762E9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8DE"/>
    <w:rsid w:val="00DF09F4"/>
    <w:rsid w:val="00E02E0B"/>
    <w:rsid w:val="00E0593E"/>
    <w:rsid w:val="00E12308"/>
    <w:rsid w:val="00E14A47"/>
    <w:rsid w:val="00E208B0"/>
    <w:rsid w:val="00E22132"/>
    <w:rsid w:val="00E24D98"/>
    <w:rsid w:val="00E26720"/>
    <w:rsid w:val="00E268C4"/>
    <w:rsid w:val="00E27E88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41B2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4BF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D795E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3A705C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ds-markdown-paragraph">
    <w:name w:val="ds-markdown-paragraph"/>
    <w:basedOn w:val="a1"/>
    <w:rsid w:val="00CA5C8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195</TotalTime>
  <Pages>10</Pages>
  <Words>1704</Words>
  <Characters>9713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creator>Microsoft</dc:creator>
  <cp:keywords/>
  <dc:description/>
  <cp:lastModifiedBy>Потапова Анна Александровна</cp:lastModifiedBy>
  <cp:revision>16</cp:revision>
  <cp:lastPrinted>2025-04-03T08:40:00Z</cp:lastPrinted>
  <dcterms:created xsi:type="dcterms:W3CDTF">2026-09-08T11:03:00Z</dcterms:created>
  <dcterms:modified xsi:type="dcterms:W3CDTF">2026-09-29T14:48:00Z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